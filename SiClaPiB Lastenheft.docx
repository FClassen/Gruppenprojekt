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7D5" w:rsidRDefault="005C5E42" w:rsidP="008767D5">
      <w:pPr>
        <w:pStyle w:val="Aufgabentitel"/>
      </w:pPr>
      <w:bookmarkStart w:id="0" w:name="OLE_LINK1"/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4176395</wp:posOffset>
            </wp:positionH>
            <wp:positionV relativeFrom="paragraph">
              <wp:posOffset>-248920</wp:posOffset>
            </wp:positionV>
            <wp:extent cx="1615440" cy="1075055"/>
            <wp:effectExtent l="0" t="0" r="3810" b="0"/>
            <wp:wrapNone/>
            <wp:docPr id="11" name="Bild 11" descr="Schif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hiff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3" b="15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67D5">
        <w:t>Schiffe versenken mit Geraden</w:t>
      </w:r>
      <w:r w:rsidR="00300CED">
        <w:tab/>
      </w:r>
      <w:r w:rsidR="00300CED">
        <w:tab/>
      </w:r>
      <w:r w:rsidR="00300CED">
        <w:tab/>
      </w:r>
    </w:p>
    <w:p w:rsidR="006963E9" w:rsidRPr="00C442EB" w:rsidRDefault="006963E9" w:rsidP="006963E9">
      <w:pPr>
        <w:rPr>
          <w:b/>
          <w:sz w:val="22"/>
          <w:szCs w:val="22"/>
        </w:rPr>
      </w:pPr>
      <w:r w:rsidRPr="00C442EB">
        <w:rPr>
          <w:b/>
          <w:sz w:val="22"/>
          <w:szCs w:val="22"/>
        </w:rPr>
        <w:t xml:space="preserve">Vorbemerkung: </w:t>
      </w:r>
    </w:p>
    <w:p w:rsidR="006963E9" w:rsidRPr="00C442EB" w:rsidRDefault="006963E9" w:rsidP="006963E9">
      <w:pPr>
        <w:rPr>
          <w:sz w:val="22"/>
          <w:szCs w:val="22"/>
        </w:rPr>
      </w:pPr>
    </w:p>
    <w:p w:rsidR="006963E9" w:rsidRDefault="006963E9" w:rsidP="006963E9">
      <w:pPr>
        <w:rPr>
          <w:sz w:val="22"/>
          <w:szCs w:val="22"/>
        </w:rPr>
      </w:pPr>
      <w:r>
        <w:rPr>
          <w:sz w:val="22"/>
          <w:szCs w:val="22"/>
        </w:rPr>
        <w:t xml:space="preserve">Mit Hilfe dieses Partnerspiels wird geübt, Geraden zu zeichnen und strategisch Geradengleichungen aufzustellen. </w:t>
      </w:r>
      <w:r w:rsidR="004621EA">
        <w:rPr>
          <w:sz w:val="22"/>
          <w:szCs w:val="22"/>
        </w:rPr>
        <w:t xml:space="preserve">Die angegebenen Regeln sind ein Vorschlag, </w:t>
      </w:r>
      <w:r w:rsidR="00390B04">
        <w:rPr>
          <w:sz w:val="22"/>
          <w:szCs w:val="22"/>
        </w:rPr>
        <w:t xml:space="preserve">sie </w:t>
      </w:r>
      <w:r w:rsidR="004621EA">
        <w:rPr>
          <w:sz w:val="22"/>
          <w:szCs w:val="22"/>
        </w:rPr>
        <w:t>können beliebig variiert werden, insbesondere</w:t>
      </w:r>
      <w:r w:rsidR="00390B04">
        <w:rPr>
          <w:sz w:val="22"/>
          <w:szCs w:val="22"/>
        </w:rPr>
        <w:t>, was die</w:t>
      </w:r>
      <w:r w:rsidR="004621EA">
        <w:rPr>
          <w:sz w:val="22"/>
          <w:szCs w:val="22"/>
        </w:rPr>
        <w:t xml:space="preserve"> Größe und </w:t>
      </w:r>
      <w:r w:rsidR="00125B11">
        <w:rPr>
          <w:sz w:val="22"/>
          <w:szCs w:val="22"/>
        </w:rPr>
        <w:t>d</w:t>
      </w:r>
      <w:r w:rsidR="00390B04">
        <w:rPr>
          <w:sz w:val="22"/>
          <w:szCs w:val="22"/>
        </w:rPr>
        <w:t>ie</w:t>
      </w:r>
      <w:r w:rsidR="00125B11">
        <w:rPr>
          <w:sz w:val="22"/>
          <w:szCs w:val="22"/>
        </w:rPr>
        <w:t xml:space="preserve"> </w:t>
      </w:r>
      <w:r w:rsidR="004621EA">
        <w:rPr>
          <w:sz w:val="22"/>
          <w:szCs w:val="22"/>
        </w:rPr>
        <w:t xml:space="preserve">Anzahl der Schiffe und </w:t>
      </w:r>
      <w:r w:rsidR="00125B11">
        <w:rPr>
          <w:sz w:val="22"/>
          <w:szCs w:val="22"/>
        </w:rPr>
        <w:t>d</w:t>
      </w:r>
      <w:r w:rsidR="00390B04">
        <w:rPr>
          <w:sz w:val="22"/>
          <w:szCs w:val="22"/>
        </w:rPr>
        <w:t>ie Auswahl</w:t>
      </w:r>
      <w:r w:rsidR="004621EA">
        <w:rPr>
          <w:sz w:val="22"/>
          <w:szCs w:val="22"/>
        </w:rPr>
        <w:t xml:space="preserve"> der </w:t>
      </w:r>
      <w:r w:rsidR="00A16988">
        <w:rPr>
          <w:sz w:val="22"/>
          <w:szCs w:val="22"/>
        </w:rPr>
        <w:t>Spielpartneri</w:t>
      </w:r>
      <w:r w:rsidR="00390B04">
        <w:rPr>
          <w:sz w:val="22"/>
          <w:szCs w:val="22"/>
        </w:rPr>
        <w:t xml:space="preserve">nnen </w:t>
      </w:r>
      <w:r w:rsidR="00A16988">
        <w:rPr>
          <w:sz w:val="22"/>
          <w:szCs w:val="22"/>
        </w:rPr>
        <w:t xml:space="preserve">und –partner </w:t>
      </w:r>
      <w:r w:rsidR="00390B04">
        <w:rPr>
          <w:sz w:val="22"/>
          <w:szCs w:val="22"/>
        </w:rPr>
        <w:t>anbelangt</w:t>
      </w:r>
      <w:r w:rsidR="004621EA">
        <w:rPr>
          <w:sz w:val="22"/>
          <w:szCs w:val="22"/>
        </w:rPr>
        <w:t>.</w:t>
      </w:r>
    </w:p>
    <w:p w:rsidR="006963E9" w:rsidRDefault="006963E9" w:rsidP="006963E9">
      <w:pPr>
        <w:rPr>
          <w:sz w:val="22"/>
          <w:szCs w:val="22"/>
        </w:rPr>
      </w:pPr>
    </w:p>
    <w:p w:rsidR="008767D5" w:rsidRPr="004621EA" w:rsidRDefault="008767D5" w:rsidP="008767D5">
      <w:pPr>
        <w:rPr>
          <w:b/>
          <w:sz w:val="22"/>
          <w:szCs w:val="22"/>
        </w:rPr>
      </w:pPr>
      <w:r w:rsidRPr="004621EA">
        <w:rPr>
          <w:b/>
          <w:sz w:val="22"/>
          <w:szCs w:val="22"/>
        </w:rPr>
        <w:t>Spielanleitung</w:t>
      </w:r>
      <w:r w:rsidR="00131294">
        <w:rPr>
          <w:b/>
          <w:sz w:val="22"/>
          <w:szCs w:val="22"/>
        </w:rPr>
        <w:t xml:space="preserve"> für </w:t>
      </w:r>
      <w:r w:rsidR="00C442EB">
        <w:rPr>
          <w:b/>
          <w:sz w:val="22"/>
          <w:szCs w:val="22"/>
        </w:rPr>
        <w:t>zwei</w:t>
      </w:r>
      <w:r w:rsidR="00131294">
        <w:rPr>
          <w:b/>
          <w:sz w:val="22"/>
          <w:szCs w:val="22"/>
        </w:rPr>
        <w:t xml:space="preserve"> Spiel</w:t>
      </w:r>
      <w:r w:rsidR="00FE1AB7">
        <w:rPr>
          <w:b/>
          <w:sz w:val="22"/>
          <w:szCs w:val="22"/>
        </w:rPr>
        <w:t>er</w:t>
      </w:r>
      <w:r w:rsidR="00A16988">
        <w:rPr>
          <w:b/>
          <w:sz w:val="22"/>
          <w:szCs w:val="22"/>
        </w:rPr>
        <w:t>i</w:t>
      </w:r>
      <w:r w:rsidR="00131294">
        <w:rPr>
          <w:b/>
          <w:sz w:val="22"/>
          <w:szCs w:val="22"/>
        </w:rPr>
        <w:t>nnen</w:t>
      </w:r>
      <w:r w:rsidR="00A16988">
        <w:rPr>
          <w:b/>
          <w:sz w:val="22"/>
          <w:szCs w:val="22"/>
        </w:rPr>
        <w:t>/Spieler</w:t>
      </w:r>
      <w:r w:rsidR="004B4C38" w:rsidRPr="004621EA">
        <w:rPr>
          <w:b/>
          <w:sz w:val="22"/>
          <w:szCs w:val="22"/>
        </w:rPr>
        <w:t>:</w:t>
      </w:r>
      <w:r w:rsidRPr="004621EA">
        <w:rPr>
          <w:b/>
          <w:sz w:val="22"/>
          <w:szCs w:val="22"/>
        </w:rPr>
        <w:t xml:space="preserve"> </w:t>
      </w:r>
    </w:p>
    <w:p w:rsidR="008767D5" w:rsidRPr="004B4C38" w:rsidRDefault="008767D5" w:rsidP="008767D5">
      <w:pPr>
        <w:rPr>
          <w:sz w:val="22"/>
          <w:szCs w:val="22"/>
        </w:rPr>
      </w:pPr>
    </w:p>
    <w:p w:rsidR="00A80674" w:rsidRDefault="00A80674" w:rsidP="008767D5">
      <w:pPr>
        <w:pStyle w:val="MittleresRaster1-Akzent21"/>
        <w:numPr>
          <w:ilvl w:val="0"/>
          <w:numId w:val="1"/>
        </w:numPr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>Ziel des Spiels ist, die Schiffe des Gegners mit Hilfe von Geraden zweimal zu treffen, um sie damit zu versenken.</w:t>
      </w:r>
      <w:r>
        <w:rPr>
          <w:rFonts w:ascii="Verdana" w:hAnsi="Verdana"/>
          <w:sz w:val="22"/>
        </w:rPr>
        <w:br/>
      </w:r>
    </w:p>
    <w:p w:rsidR="008767D5" w:rsidRPr="004B4C38" w:rsidRDefault="008767D5" w:rsidP="008767D5">
      <w:pPr>
        <w:pStyle w:val="MittleresRaster1-Akzent21"/>
        <w:numPr>
          <w:ilvl w:val="0"/>
          <w:numId w:val="1"/>
        </w:numPr>
        <w:rPr>
          <w:rFonts w:ascii="Verdana" w:hAnsi="Verdana"/>
          <w:sz w:val="22"/>
        </w:rPr>
      </w:pPr>
      <w:r w:rsidRPr="004B4C38">
        <w:rPr>
          <w:rFonts w:ascii="Verdana" w:hAnsi="Verdana"/>
          <w:sz w:val="22"/>
        </w:rPr>
        <w:t xml:space="preserve">Setze in dein eigenes Koordinatenkreuz </w:t>
      </w:r>
      <w:r w:rsidRPr="004B4C38">
        <w:rPr>
          <w:rFonts w:ascii="Verdana" w:hAnsi="Verdana"/>
          <w:b/>
          <w:sz w:val="22"/>
        </w:rPr>
        <w:t>drei</w:t>
      </w:r>
      <w:r w:rsidRPr="004B4C38">
        <w:rPr>
          <w:rFonts w:ascii="Verdana" w:hAnsi="Verdana"/>
          <w:sz w:val="22"/>
        </w:rPr>
        <w:t xml:space="preserve"> </w:t>
      </w:r>
      <w:r w:rsidR="004B4C38" w:rsidRPr="009205DE">
        <w:rPr>
          <w:rFonts w:ascii="Verdana" w:hAnsi="Verdana"/>
          <w:b/>
          <w:sz w:val="22"/>
        </w:rPr>
        <w:t>5</w:t>
      </w:r>
      <w:r w:rsidRPr="009205DE">
        <w:rPr>
          <w:rFonts w:ascii="Verdana" w:hAnsi="Verdana"/>
          <w:b/>
          <w:sz w:val="22"/>
        </w:rPr>
        <w:t>er-Schiffe</w:t>
      </w:r>
      <w:r w:rsidRPr="004B4C38">
        <w:rPr>
          <w:rFonts w:ascii="Verdana" w:hAnsi="Verdana"/>
          <w:sz w:val="22"/>
        </w:rPr>
        <w:t xml:space="preserve"> (5 Punkte </w:t>
      </w:r>
      <w:r w:rsidR="00DA5B55">
        <w:rPr>
          <w:rFonts w:ascii="Verdana" w:hAnsi="Verdana"/>
          <w:sz w:val="22"/>
        </w:rPr>
        <w:t xml:space="preserve">an Kreuzungspunkten im Koordinatengitter </w:t>
      </w:r>
      <w:r w:rsidRPr="004B4C38">
        <w:rPr>
          <w:rFonts w:ascii="Verdana" w:hAnsi="Verdana"/>
          <w:sz w:val="22"/>
        </w:rPr>
        <w:t>werden mit einem gerad</w:t>
      </w:r>
      <w:r w:rsidR="00A24E05">
        <w:rPr>
          <w:rFonts w:ascii="Verdana" w:hAnsi="Verdana"/>
          <w:sz w:val="22"/>
        </w:rPr>
        <w:t>en Strich miteinander verbunden:</w:t>
      </w:r>
      <w:r w:rsidRPr="004B4C38">
        <w:rPr>
          <w:rFonts w:ascii="Verdana" w:hAnsi="Verdana"/>
          <w:sz w:val="22"/>
        </w:rPr>
        <w:t xml:space="preserve"> senkrecht, waagerecht oder </w:t>
      </w:r>
      <w:r w:rsidR="00FE1AB7">
        <w:rPr>
          <w:rFonts w:ascii="Verdana" w:hAnsi="Verdana"/>
          <w:sz w:val="22"/>
        </w:rPr>
        <w:t>diagonal</w:t>
      </w:r>
      <w:r w:rsidRPr="004B4C38">
        <w:rPr>
          <w:rFonts w:ascii="Verdana" w:hAnsi="Verdana"/>
          <w:sz w:val="22"/>
        </w:rPr>
        <w:t>). Dein</w:t>
      </w:r>
      <w:r w:rsidR="00A16988">
        <w:rPr>
          <w:rFonts w:ascii="Verdana" w:hAnsi="Verdana"/>
          <w:sz w:val="22"/>
        </w:rPr>
        <w:t>e</w:t>
      </w:r>
      <w:r w:rsidRPr="004B4C38">
        <w:rPr>
          <w:rFonts w:ascii="Verdana" w:hAnsi="Verdana"/>
          <w:sz w:val="22"/>
        </w:rPr>
        <w:t xml:space="preserve"> Partner</w:t>
      </w:r>
      <w:r w:rsidR="00A16988">
        <w:rPr>
          <w:rFonts w:ascii="Verdana" w:hAnsi="Verdana"/>
          <w:sz w:val="22"/>
        </w:rPr>
        <w:t>in</w:t>
      </w:r>
      <w:r w:rsidR="008B5206">
        <w:rPr>
          <w:rFonts w:ascii="Verdana" w:hAnsi="Verdana"/>
          <w:sz w:val="22"/>
        </w:rPr>
        <w:t>/</w:t>
      </w:r>
      <w:r w:rsidR="00A16988">
        <w:rPr>
          <w:rFonts w:ascii="Verdana" w:hAnsi="Verdana"/>
          <w:sz w:val="22"/>
        </w:rPr>
        <w:t>dein Partner</w:t>
      </w:r>
      <w:r w:rsidRPr="004B4C38">
        <w:rPr>
          <w:rFonts w:ascii="Verdana" w:hAnsi="Verdana"/>
          <w:sz w:val="22"/>
        </w:rPr>
        <w:t xml:space="preserve"> tut das </w:t>
      </w:r>
      <w:r w:rsidR="00624BFF">
        <w:rPr>
          <w:rFonts w:ascii="Verdana" w:hAnsi="Verdana"/>
          <w:sz w:val="22"/>
        </w:rPr>
        <w:t>G</w:t>
      </w:r>
      <w:r w:rsidRPr="004B4C38">
        <w:rPr>
          <w:rFonts w:ascii="Verdana" w:hAnsi="Verdana"/>
          <w:sz w:val="22"/>
        </w:rPr>
        <w:t xml:space="preserve">leiche </w:t>
      </w:r>
      <w:r w:rsidR="009A63B8">
        <w:rPr>
          <w:rFonts w:ascii="Verdana" w:hAnsi="Verdana"/>
          <w:sz w:val="22"/>
        </w:rPr>
        <w:t>im</w:t>
      </w:r>
      <w:r w:rsidRPr="004B4C38">
        <w:rPr>
          <w:rFonts w:ascii="Verdana" w:hAnsi="Verdana"/>
          <w:sz w:val="22"/>
        </w:rPr>
        <w:t xml:space="preserve"> eigenen Feld.</w:t>
      </w:r>
      <w:r w:rsidR="004B4C38">
        <w:rPr>
          <w:rFonts w:ascii="Verdana" w:hAnsi="Verdana"/>
          <w:sz w:val="22"/>
        </w:rPr>
        <w:br/>
      </w:r>
    </w:p>
    <w:p w:rsidR="009205DE" w:rsidRDefault="00A43E11" w:rsidP="008767D5">
      <w:pPr>
        <w:pStyle w:val="MittleresRaster1-Akzent21"/>
        <w:numPr>
          <w:ilvl w:val="0"/>
          <w:numId w:val="1"/>
        </w:numPr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 xml:space="preserve">Zeichne eine Gerade in das gegnerische Feld. </w:t>
      </w:r>
      <w:r>
        <w:rPr>
          <w:rFonts w:ascii="Verdana" w:hAnsi="Verdana"/>
          <w:sz w:val="22"/>
        </w:rPr>
        <w:br/>
        <w:t xml:space="preserve">Teile Deinem Partner die </w:t>
      </w:r>
      <w:r w:rsidR="00F242C7" w:rsidRPr="004B4C38">
        <w:rPr>
          <w:rFonts w:ascii="Verdana" w:hAnsi="Verdana"/>
          <w:sz w:val="22"/>
        </w:rPr>
        <w:t>Geraden</w:t>
      </w:r>
      <w:r w:rsidR="008767D5" w:rsidRPr="004B4C38">
        <w:rPr>
          <w:rFonts w:ascii="Verdana" w:hAnsi="Verdana"/>
          <w:sz w:val="22"/>
        </w:rPr>
        <w:t>gleichung</w:t>
      </w:r>
      <w:r w:rsidR="009205DE">
        <w:rPr>
          <w:rFonts w:ascii="Verdana" w:hAnsi="Verdana"/>
          <w:sz w:val="22"/>
        </w:rPr>
        <w:t xml:space="preserve"> </w:t>
      </w:r>
      <w:r>
        <w:rPr>
          <w:rFonts w:ascii="Verdana" w:hAnsi="Verdana"/>
          <w:sz w:val="22"/>
        </w:rPr>
        <w:t>mit</w:t>
      </w:r>
      <w:r w:rsidR="008767D5" w:rsidRPr="004B4C38">
        <w:rPr>
          <w:rFonts w:ascii="Verdana" w:hAnsi="Verdana"/>
          <w:sz w:val="22"/>
        </w:rPr>
        <w:t xml:space="preserve">. </w:t>
      </w:r>
      <w:r w:rsidR="009205DE">
        <w:rPr>
          <w:rFonts w:ascii="Verdana" w:hAnsi="Verdana"/>
          <w:sz w:val="22"/>
        </w:rPr>
        <w:br/>
      </w:r>
    </w:p>
    <w:p w:rsidR="00A43E11" w:rsidRDefault="007C3342" w:rsidP="008767D5">
      <w:pPr>
        <w:pStyle w:val="MittleresRaster1-Akzent21"/>
        <w:numPr>
          <w:ilvl w:val="0"/>
          <w:numId w:val="1"/>
        </w:numPr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>Dein Gegenüber</w:t>
      </w:r>
      <w:r w:rsidR="008767D5" w:rsidRPr="004B4C38">
        <w:rPr>
          <w:rFonts w:ascii="Verdana" w:hAnsi="Verdana"/>
          <w:sz w:val="22"/>
        </w:rPr>
        <w:t xml:space="preserve"> muss die </w:t>
      </w:r>
      <w:r w:rsidR="004B4C38">
        <w:rPr>
          <w:rFonts w:ascii="Verdana" w:hAnsi="Verdana"/>
          <w:sz w:val="22"/>
        </w:rPr>
        <w:t>Gerade</w:t>
      </w:r>
      <w:r w:rsidR="008767D5" w:rsidRPr="004B4C38">
        <w:rPr>
          <w:rFonts w:ascii="Verdana" w:hAnsi="Verdana"/>
          <w:sz w:val="22"/>
        </w:rPr>
        <w:t xml:space="preserve"> in sein eigenes Koordinatenkreuz zeichnen</w:t>
      </w:r>
      <w:r w:rsidR="00A43E11">
        <w:rPr>
          <w:rFonts w:ascii="Verdana" w:hAnsi="Verdana"/>
          <w:sz w:val="22"/>
        </w:rPr>
        <w:t>. Du erhälst Mitteilung darüber</w:t>
      </w:r>
      <w:r w:rsidR="008767D5" w:rsidRPr="004B4C38">
        <w:rPr>
          <w:rFonts w:ascii="Verdana" w:hAnsi="Verdana"/>
          <w:sz w:val="22"/>
        </w:rPr>
        <w:t xml:space="preserve">, </w:t>
      </w:r>
      <w:r w:rsidR="00390B04">
        <w:rPr>
          <w:rFonts w:ascii="Verdana" w:hAnsi="Verdana"/>
          <w:sz w:val="22"/>
        </w:rPr>
        <w:t xml:space="preserve">ob und </w:t>
      </w:r>
      <w:r w:rsidR="00513F90">
        <w:rPr>
          <w:rFonts w:ascii="Verdana" w:hAnsi="Verdana"/>
          <w:sz w:val="22"/>
        </w:rPr>
        <w:t>in welchem Punkt</w:t>
      </w:r>
      <w:r w:rsidR="008767D5" w:rsidRPr="004B4C38">
        <w:rPr>
          <w:rFonts w:ascii="Verdana" w:hAnsi="Verdana"/>
          <w:sz w:val="22"/>
        </w:rPr>
        <w:t xml:space="preserve"> ein Schiff getroffen wurde. </w:t>
      </w:r>
      <w:r w:rsidR="00A43E11">
        <w:rPr>
          <w:rFonts w:ascii="Verdana" w:hAnsi="Verdana"/>
          <w:sz w:val="22"/>
        </w:rPr>
        <w:t xml:space="preserve">Zeiche, die Punkte in das Koordinatensystem Deines Gegners ein. </w:t>
      </w:r>
    </w:p>
    <w:p w:rsidR="00A43E11" w:rsidRDefault="00A43E11" w:rsidP="00A43E11">
      <w:pPr>
        <w:pStyle w:val="MittleresRaster1-Akzent21"/>
        <w:ind w:left="360"/>
        <w:rPr>
          <w:rFonts w:ascii="Verdana" w:hAnsi="Verdana"/>
          <w:sz w:val="22"/>
        </w:rPr>
      </w:pPr>
    </w:p>
    <w:p w:rsidR="00A43E11" w:rsidRDefault="008767D5" w:rsidP="008767D5">
      <w:pPr>
        <w:pStyle w:val="MittleresRaster1-Akzent21"/>
        <w:numPr>
          <w:ilvl w:val="0"/>
          <w:numId w:val="1"/>
        </w:numPr>
        <w:rPr>
          <w:rFonts w:ascii="Verdana" w:hAnsi="Verdana"/>
          <w:sz w:val="22"/>
        </w:rPr>
      </w:pPr>
      <w:r w:rsidRPr="004B4C38">
        <w:rPr>
          <w:rFonts w:ascii="Verdana" w:hAnsi="Verdana"/>
          <w:sz w:val="22"/>
        </w:rPr>
        <w:t xml:space="preserve">Wenn </w:t>
      </w:r>
      <w:r w:rsidR="00E010F8">
        <w:rPr>
          <w:rFonts w:ascii="Verdana" w:hAnsi="Verdana"/>
          <w:sz w:val="22"/>
        </w:rPr>
        <w:t xml:space="preserve">du </w:t>
      </w:r>
      <w:r w:rsidR="00513F90">
        <w:rPr>
          <w:rFonts w:ascii="Verdana" w:hAnsi="Verdana"/>
          <w:sz w:val="22"/>
        </w:rPr>
        <w:t xml:space="preserve">ein Schiff getroffen </w:t>
      </w:r>
      <w:r w:rsidR="00E010F8">
        <w:rPr>
          <w:rFonts w:ascii="Verdana" w:hAnsi="Verdana"/>
          <w:sz w:val="22"/>
        </w:rPr>
        <w:t>hast</w:t>
      </w:r>
      <w:r w:rsidRPr="004B4C38">
        <w:rPr>
          <w:rFonts w:ascii="Verdana" w:hAnsi="Verdana"/>
          <w:sz w:val="22"/>
        </w:rPr>
        <w:t xml:space="preserve">, </w:t>
      </w:r>
      <w:r w:rsidR="00E010F8">
        <w:rPr>
          <w:rFonts w:ascii="Verdana" w:hAnsi="Verdana"/>
          <w:sz w:val="22"/>
        </w:rPr>
        <w:t>darfst du</w:t>
      </w:r>
      <w:r w:rsidRPr="004B4C38">
        <w:rPr>
          <w:rFonts w:ascii="Verdana" w:hAnsi="Verdana"/>
          <w:sz w:val="22"/>
        </w:rPr>
        <w:t xml:space="preserve"> noch </w:t>
      </w:r>
      <w:r w:rsidR="00E010F8">
        <w:rPr>
          <w:rFonts w:ascii="Verdana" w:hAnsi="Verdana"/>
          <w:sz w:val="22"/>
        </w:rPr>
        <w:t>eine Geradengleichung nennen</w:t>
      </w:r>
      <w:r w:rsidRPr="004B4C38">
        <w:rPr>
          <w:rFonts w:ascii="Verdana" w:hAnsi="Verdana"/>
          <w:sz w:val="22"/>
        </w:rPr>
        <w:t xml:space="preserve"> </w:t>
      </w:r>
      <w:r w:rsidR="0022603B">
        <w:rPr>
          <w:rFonts w:ascii="Verdana" w:hAnsi="Verdana"/>
          <w:sz w:val="22"/>
        </w:rPr>
        <w:t xml:space="preserve">und </w:t>
      </w:r>
      <w:r w:rsidRPr="004B4C38">
        <w:rPr>
          <w:rFonts w:ascii="Verdana" w:hAnsi="Verdana"/>
          <w:sz w:val="22"/>
        </w:rPr>
        <w:t>versuchen</w:t>
      </w:r>
      <w:r w:rsidR="00B45DE8">
        <w:rPr>
          <w:rFonts w:ascii="Verdana" w:hAnsi="Verdana"/>
          <w:sz w:val="22"/>
        </w:rPr>
        <w:t>,</w:t>
      </w:r>
      <w:r w:rsidRPr="004B4C38">
        <w:rPr>
          <w:rFonts w:ascii="Verdana" w:hAnsi="Verdana"/>
          <w:sz w:val="22"/>
        </w:rPr>
        <w:t xml:space="preserve"> das Schiff </w:t>
      </w:r>
      <w:r w:rsidR="00797122">
        <w:rPr>
          <w:rFonts w:ascii="Verdana" w:hAnsi="Verdana"/>
          <w:sz w:val="22"/>
        </w:rPr>
        <w:t>wieder</w:t>
      </w:r>
      <w:r w:rsidRPr="004B4C38">
        <w:rPr>
          <w:rFonts w:ascii="Verdana" w:hAnsi="Verdana"/>
          <w:sz w:val="22"/>
        </w:rPr>
        <w:t xml:space="preserve"> zu treffen. </w:t>
      </w:r>
    </w:p>
    <w:p w:rsidR="00A43E11" w:rsidRDefault="00A43E11" w:rsidP="00A43E11">
      <w:pPr>
        <w:pStyle w:val="MittleresRaster1-Akzent21"/>
        <w:rPr>
          <w:rFonts w:ascii="Verdana" w:hAnsi="Verdana"/>
          <w:sz w:val="22"/>
        </w:rPr>
      </w:pPr>
    </w:p>
    <w:p w:rsidR="008767D5" w:rsidRPr="004B4C38" w:rsidRDefault="00A80674" w:rsidP="008767D5">
      <w:pPr>
        <w:pStyle w:val="MittleresRaster1-Akzent21"/>
        <w:numPr>
          <w:ilvl w:val="0"/>
          <w:numId w:val="1"/>
        </w:numPr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>Triff</w:t>
      </w:r>
      <w:r w:rsidR="0022603B">
        <w:rPr>
          <w:rFonts w:ascii="Verdana" w:hAnsi="Verdana"/>
          <w:sz w:val="22"/>
        </w:rPr>
        <w:t>s</w:t>
      </w:r>
      <w:r>
        <w:rPr>
          <w:rFonts w:ascii="Verdana" w:hAnsi="Verdana"/>
          <w:sz w:val="22"/>
        </w:rPr>
        <w:t xml:space="preserve">t </w:t>
      </w:r>
      <w:r w:rsidR="0022603B">
        <w:rPr>
          <w:rFonts w:ascii="Verdana" w:hAnsi="Verdana"/>
          <w:sz w:val="22"/>
        </w:rPr>
        <w:t>du</w:t>
      </w:r>
      <w:r>
        <w:rPr>
          <w:rFonts w:ascii="Verdana" w:hAnsi="Verdana"/>
          <w:sz w:val="22"/>
        </w:rPr>
        <w:t xml:space="preserve"> nicht mehr, kommt </w:t>
      </w:r>
      <w:r w:rsidR="0022603B">
        <w:rPr>
          <w:rFonts w:ascii="Verdana" w:hAnsi="Verdana"/>
          <w:sz w:val="22"/>
        </w:rPr>
        <w:t>dein Gegenüber</w:t>
      </w:r>
      <w:r>
        <w:rPr>
          <w:rFonts w:ascii="Verdana" w:hAnsi="Verdana"/>
          <w:sz w:val="22"/>
        </w:rPr>
        <w:t xml:space="preserve"> </w:t>
      </w:r>
      <w:r w:rsidR="00FE1AB7">
        <w:rPr>
          <w:rFonts w:ascii="Verdana" w:hAnsi="Verdana"/>
          <w:sz w:val="22"/>
        </w:rPr>
        <w:t>an d</w:t>
      </w:r>
      <w:r w:rsidR="0022603B">
        <w:rPr>
          <w:rFonts w:ascii="Verdana" w:hAnsi="Verdana"/>
          <w:sz w:val="22"/>
        </w:rPr>
        <w:t>ie</w:t>
      </w:r>
      <w:r w:rsidR="00FE1AB7">
        <w:rPr>
          <w:rFonts w:ascii="Verdana" w:hAnsi="Verdana"/>
          <w:sz w:val="22"/>
        </w:rPr>
        <w:t xml:space="preserve"> Reihe</w:t>
      </w:r>
      <w:r>
        <w:rPr>
          <w:rFonts w:ascii="Verdana" w:hAnsi="Verdana"/>
          <w:sz w:val="22"/>
        </w:rPr>
        <w:t xml:space="preserve">. </w:t>
      </w:r>
      <w:r w:rsidR="008767D5" w:rsidRPr="004B4C38">
        <w:rPr>
          <w:rFonts w:ascii="Verdana" w:hAnsi="Verdana"/>
          <w:sz w:val="22"/>
        </w:rPr>
        <w:t>Bei</w:t>
      </w:r>
      <w:r w:rsidR="009B36C2">
        <w:rPr>
          <w:rFonts w:ascii="Verdana" w:hAnsi="Verdana"/>
          <w:sz w:val="22"/>
        </w:rPr>
        <w:t xml:space="preserve">m </w:t>
      </w:r>
      <w:r w:rsidR="000806EB">
        <w:rPr>
          <w:rFonts w:ascii="Verdana" w:hAnsi="Verdana"/>
          <w:sz w:val="22"/>
        </w:rPr>
        <w:t>zweiten</w:t>
      </w:r>
      <w:r w:rsidR="009B36C2">
        <w:rPr>
          <w:rFonts w:ascii="Verdana" w:hAnsi="Verdana"/>
          <w:sz w:val="22"/>
        </w:rPr>
        <w:t xml:space="preserve"> Treffer ist </w:t>
      </w:r>
      <w:r w:rsidR="00FE1AB7">
        <w:rPr>
          <w:rFonts w:ascii="Verdana" w:hAnsi="Verdana"/>
          <w:sz w:val="22"/>
        </w:rPr>
        <w:t>das Schiff</w:t>
      </w:r>
      <w:r w:rsidR="009B36C2">
        <w:rPr>
          <w:rFonts w:ascii="Verdana" w:hAnsi="Verdana"/>
          <w:sz w:val="22"/>
        </w:rPr>
        <w:t xml:space="preserve"> versenkt.</w:t>
      </w:r>
      <w:r w:rsidR="004B4C38">
        <w:rPr>
          <w:rFonts w:ascii="Verdana" w:hAnsi="Verdana"/>
          <w:sz w:val="22"/>
        </w:rPr>
        <w:br/>
      </w:r>
    </w:p>
    <w:p w:rsidR="00C608C0" w:rsidRDefault="008767D5" w:rsidP="00C608C0">
      <w:pPr>
        <w:pStyle w:val="MittleresRaster1-Akzent21"/>
        <w:numPr>
          <w:ilvl w:val="0"/>
          <w:numId w:val="1"/>
        </w:numPr>
        <w:rPr>
          <w:rFonts w:ascii="Verdana" w:hAnsi="Verdana"/>
          <w:sz w:val="22"/>
        </w:rPr>
      </w:pPr>
      <w:r w:rsidRPr="004B4C38">
        <w:rPr>
          <w:rFonts w:ascii="Verdana" w:hAnsi="Verdana"/>
          <w:sz w:val="22"/>
        </w:rPr>
        <w:t xml:space="preserve">Dann kommt </w:t>
      </w:r>
      <w:r w:rsidR="00973830">
        <w:rPr>
          <w:rFonts w:ascii="Verdana" w:hAnsi="Verdana"/>
          <w:sz w:val="22"/>
        </w:rPr>
        <w:t>deine Mitspielerin/dein Mits</w:t>
      </w:r>
      <w:r w:rsidRPr="004B4C38">
        <w:rPr>
          <w:rFonts w:ascii="Verdana" w:hAnsi="Verdana"/>
          <w:sz w:val="22"/>
        </w:rPr>
        <w:t>pieler dran</w:t>
      </w:r>
      <w:r w:rsidR="00A43E11">
        <w:rPr>
          <w:rFonts w:ascii="Verdana" w:hAnsi="Verdana"/>
          <w:sz w:val="22"/>
        </w:rPr>
        <w:t xml:space="preserve"> und macht das Gleiche</w:t>
      </w:r>
      <w:r w:rsidR="00650925">
        <w:rPr>
          <w:rFonts w:ascii="Verdana" w:hAnsi="Verdana"/>
          <w:sz w:val="22"/>
        </w:rPr>
        <w:t>.</w:t>
      </w:r>
      <w:r w:rsidR="00C608C0">
        <w:rPr>
          <w:rFonts w:ascii="Verdana" w:hAnsi="Verdana"/>
          <w:sz w:val="22"/>
        </w:rPr>
        <w:br/>
      </w:r>
    </w:p>
    <w:p w:rsidR="008767D5" w:rsidRPr="00131294" w:rsidRDefault="00131294" w:rsidP="00DA5B55">
      <w:pPr>
        <w:pStyle w:val="MittleresRaster1-Akzent21"/>
        <w:numPr>
          <w:ilvl w:val="0"/>
          <w:numId w:val="1"/>
        </w:numPr>
        <w:rPr>
          <w:sz w:val="22"/>
        </w:rPr>
      </w:pPr>
      <w:r w:rsidRPr="00131294">
        <w:rPr>
          <w:rFonts w:ascii="Verdana" w:hAnsi="Verdana"/>
          <w:sz w:val="22"/>
        </w:rPr>
        <w:t xml:space="preserve">Gewonnen hat, wer </w:t>
      </w:r>
      <w:r w:rsidR="00087935">
        <w:rPr>
          <w:rFonts w:ascii="Verdana" w:hAnsi="Verdana"/>
          <w:sz w:val="22"/>
        </w:rPr>
        <w:t xml:space="preserve">zuerst </w:t>
      </w:r>
      <w:r w:rsidRPr="00131294">
        <w:rPr>
          <w:rFonts w:ascii="Verdana" w:hAnsi="Verdana"/>
          <w:sz w:val="22"/>
        </w:rPr>
        <w:t>jedes Schiff des ander</w:t>
      </w:r>
      <w:r w:rsidR="0016297A">
        <w:rPr>
          <w:rFonts w:ascii="Verdana" w:hAnsi="Verdana"/>
          <w:sz w:val="22"/>
        </w:rPr>
        <w:t>e</w:t>
      </w:r>
      <w:r w:rsidRPr="00131294">
        <w:rPr>
          <w:rFonts w:ascii="Verdana" w:hAnsi="Verdana"/>
          <w:sz w:val="22"/>
        </w:rPr>
        <w:t xml:space="preserve">n mindestens zweimal getroffen und damit versenkt hat. </w:t>
      </w:r>
    </w:p>
    <w:p w:rsidR="00131294" w:rsidRPr="004B4C38" w:rsidRDefault="00131294" w:rsidP="00131294">
      <w:pPr>
        <w:pStyle w:val="MittleresRaster1-Akzent21"/>
        <w:rPr>
          <w:sz w:val="22"/>
        </w:rPr>
      </w:pPr>
    </w:p>
    <w:p w:rsidR="00A43E11" w:rsidRPr="004621EA" w:rsidRDefault="00A43E11" w:rsidP="00A43E11">
      <w:pPr>
        <w:rPr>
          <w:b/>
          <w:sz w:val="22"/>
          <w:szCs w:val="22"/>
        </w:rPr>
      </w:pPr>
      <w:r>
        <w:rPr>
          <w:b/>
          <w:sz w:val="22"/>
          <w:szCs w:val="22"/>
        </w:rPr>
        <w:t>Die Software</w:t>
      </w:r>
      <w:r w:rsidRPr="004621EA">
        <w:rPr>
          <w:b/>
          <w:sz w:val="22"/>
          <w:szCs w:val="22"/>
        </w:rPr>
        <w:t xml:space="preserve">: </w:t>
      </w:r>
      <w:r>
        <w:rPr>
          <w:b/>
          <w:sz w:val="22"/>
          <w:szCs w:val="22"/>
        </w:rPr>
        <w:br/>
      </w:r>
    </w:p>
    <w:p w:rsidR="00A43E11" w:rsidRDefault="00F31671" w:rsidP="00A43E11">
      <w:pPr>
        <w:pStyle w:val="Listenabsatz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Das Programm s</w:t>
      </w:r>
      <w:r w:rsidR="00A43E11">
        <w:rPr>
          <w:sz w:val="22"/>
          <w:szCs w:val="22"/>
        </w:rPr>
        <w:t>oll eine Client-Server Anwendung für 2 Spieler sein.</w:t>
      </w:r>
    </w:p>
    <w:p w:rsidR="00A43E11" w:rsidRDefault="00A43E11" w:rsidP="00A43E11">
      <w:pPr>
        <w:pStyle w:val="Listenabsatz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Das Spiel ist ein Lernspiel und soll nicht automatisch richtige Linien zeichnen</w:t>
      </w:r>
      <w:r w:rsidR="00F31671">
        <w:rPr>
          <w:sz w:val="22"/>
          <w:szCs w:val="22"/>
        </w:rPr>
        <w:t xml:space="preserve"> oder Geradengleichungen anzeigen!</w:t>
      </w:r>
    </w:p>
    <w:p w:rsidR="00A43E11" w:rsidRDefault="00F31671" w:rsidP="00A43E11">
      <w:pPr>
        <w:pStyle w:val="Listenabsatz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Das Programm s</w:t>
      </w:r>
      <w:r w:rsidR="00A43E11">
        <w:rPr>
          <w:sz w:val="22"/>
          <w:szCs w:val="22"/>
        </w:rPr>
        <w:t>oll die Spielzüge der Spieler überprüfen und Rückmeldungen geben!</w:t>
      </w:r>
      <w:r>
        <w:rPr>
          <w:sz w:val="22"/>
          <w:szCs w:val="22"/>
        </w:rPr>
        <w:t xml:space="preserve"> Die Rückmeldungen können z.B. sein, ob der Y-Achsenabschnitt oder die Steigung zwischen Zeichnung und Geradengleichung abweicht/übereinstimmt.</w:t>
      </w:r>
    </w:p>
    <w:p w:rsidR="00F31671" w:rsidRDefault="00F31671" w:rsidP="00A43E11">
      <w:pPr>
        <w:pStyle w:val="Listenabsatz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Das Programm soll ein Feedback über Fehleranzahl liefern.</w:t>
      </w:r>
    </w:p>
    <w:p w:rsidR="00F31671" w:rsidRDefault="00F31671" w:rsidP="00A43E11">
      <w:pPr>
        <w:pStyle w:val="Listenabsatz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Das Programm soll am Schluss eine Bewertung vornehmen und speichern. </w:t>
      </w:r>
    </w:p>
    <w:p w:rsidR="00A43E11" w:rsidRDefault="00A43E11" w:rsidP="00A43E11">
      <w:pPr>
        <w:pStyle w:val="Listenabsatz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Am Schluss soll für beide Spieler nochmal der Spielverlauf als Zeitraffer dargestellt werden.</w:t>
      </w:r>
    </w:p>
    <w:p w:rsidR="008767D5" w:rsidRDefault="00F31671" w:rsidP="008767D5">
      <w:pPr>
        <w:pStyle w:val="Listenabsatz"/>
        <w:numPr>
          <w:ilvl w:val="0"/>
          <w:numId w:val="5"/>
        </w:numPr>
      </w:pPr>
      <w:r>
        <w:rPr>
          <w:sz w:val="22"/>
          <w:szCs w:val="22"/>
        </w:rPr>
        <w:t>Spielt ein Spieler mehrmals, soll sein Lernerfolg graphisch angezeigt werden können.</w:t>
      </w:r>
    </w:p>
    <w:p w:rsidR="0020268B" w:rsidRDefault="008767D5" w:rsidP="0020268B">
      <w:pPr>
        <w:pStyle w:val="Aufgabentitel"/>
      </w:pPr>
      <w:r>
        <w:br w:type="page"/>
      </w:r>
      <w:r w:rsidR="009E7ABF">
        <w:lastRenderedPageBreak/>
        <w:t>Schiffe versenken</w:t>
      </w:r>
      <w:r>
        <w:t xml:space="preserve"> mit Geraden</w:t>
      </w:r>
      <w:r w:rsidR="00300CED">
        <w:tab/>
      </w:r>
      <w:r w:rsidR="00300CED">
        <w:tab/>
      </w:r>
      <w:r w:rsidR="00300CED">
        <w:tab/>
      </w:r>
    </w:p>
    <w:p w:rsidR="000E0579" w:rsidRPr="000C76D6" w:rsidRDefault="005C5E42" w:rsidP="000E0579">
      <w:pPr>
        <w:rPr>
          <w:b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4302125</wp:posOffset>
            </wp:positionH>
            <wp:positionV relativeFrom="paragraph">
              <wp:posOffset>-763270</wp:posOffset>
            </wp:positionV>
            <wp:extent cx="1471295" cy="979170"/>
            <wp:effectExtent l="0" t="0" r="0" b="0"/>
            <wp:wrapNone/>
            <wp:docPr id="12" name="Bild 12" descr="Schif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hiff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3" b="15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579" w:rsidRPr="000C76D6">
        <w:rPr>
          <w:b/>
          <w:sz w:val="22"/>
          <w:szCs w:val="22"/>
        </w:rPr>
        <w:t>Mein Feld</w:t>
      </w:r>
      <w:r w:rsidR="000C76D6">
        <w:rPr>
          <w:b/>
          <w:sz w:val="22"/>
          <w:szCs w:val="22"/>
        </w:rPr>
        <w:t>:</w:t>
      </w:r>
    </w:p>
    <w:bookmarkEnd w:id="0"/>
    <w:p w:rsidR="000E0579" w:rsidRDefault="005C5E42" w:rsidP="000E0579">
      <w:r>
        <w:rPr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109220</wp:posOffset>
                </wp:positionV>
                <wp:extent cx="209550" cy="286385"/>
                <wp:effectExtent l="9525" t="13970" r="9525" b="13970"/>
                <wp:wrapNone/>
                <wp:docPr id="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0D65" w:rsidRDefault="006F0D65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0;margin-top:8.6pt;width:16.5pt;height:22.55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" strokecolor="white">
                <v:textbox style="mso-fit-shape-to-text:t">
                  <w:txbxContent>
                    <w:p w:rsidR="006F0D65" w:rsidRDefault="006F0D65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0E0579" w:rsidRDefault="005C5E42" w:rsidP="000E0579">
      <w:r>
        <w:rPr>
          <w:noProof/>
        </w:rPr>
        <w:drawing>
          <wp:inline distT="0" distB="0" distL="0" distR="0">
            <wp:extent cx="4600575" cy="3476625"/>
            <wp:effectExtent l="0" t="0" r="9525" b="952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79" w:rsidRDefault="000E0579" w:rsidP="000E0579"/>
    <w:p w:rsidR="000E0579" w:rsidRDefault="000E0579" w:rsidP="000E0579"/>
    <w:p w:rsidR="000E0579" w:rsidRPr="000C76D6" w:rsidRDefault="000E0579" w:rsidP="000E0579">
      <w:pPr>
        <w:rPr>
          <w:b/>
        </w:rPr>
      </w:pPr>
      <w:r w:rsidRPr="000C76D6">
        <w:rPr>
          <w:b/>
          <w:sz w:val="22"/>
          <w:szCs w:val="22"/>
        </w:rPr>
        <w:t>Das Feld von:</w:t>
      </w:r>
      <w:r w:rsidRPr="000C76D6">
        <w:rPr>
          <w:b/>
        </w:rPr>
        <w:t xml:space="preserve"> ___________</w:t>
      </w:r>
      <w:r w:rsidR="000C76D6" w:rsidRPr="000C76D6">
        <w:rPr>
          <w:b/>
        </w:rPr>
        <w:t>__________________________</w:t>
      </w:r>
    </w:p>
    <w:p w:rsidR="000E0579" w:rsidRDefault="005C5E42" w:rsidP="000E0579">
      <w:r>
        <w:rPr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6350</wp:posOffset>
                </wp:positionV>
                <wp:extent cx="209550" cy="286385"/>
                <wp:effectExtent l="5715" t="6350" r="13335" b="12065"/>
                <wp:wrapNone/>
                <wp:docPr id="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0D65" w:rsidRDefault="006F0D65" w:rsidP="006F0D65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.45pt;margin-top:.5pt;width:16.5pt;height:22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" strokecolor="white">
                <v:textbox style="mso-fit-shape-to-text:t">
                  <w:txbxContent>
                    <w:p w:rsidR="006F0D65" w:rsidRDefault="006F0D65" w:rsidP="006F0D65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0E0579" w:rsidRDefault="005C5E42" w:rsidP="000E0579">
      <w:r>
        <w:rPr>
          <w:noProof/>
        </w:rPr>
        <w:drawing>
          <wp:inline distT="0" distB="0" distL="0" distR="0">
            <wp:extent cx="4638675" cy="3505200"/>
            <wp:effectExtent l="0" t="0" r="9525" b="0"/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801" w:rsidRDefault="00FE2801"/>
    <w:p w:rsidR="00B65352" w:rsidRDefault="00B65352">
      <w:r>
        <w:t>+ Markierungen auf Gegnerfeld.</w:t>
      </w:r>
    </w:p>
    <w:p w:rsidR="00074436" w:rsidRPr="00074436" w:rsidRDefault="00074436" w:rsidP="00074436">
      <w:pPr>
        <w:rPr>
          <w:b/>
          <w:u w:val="single"/>
        </w:rPr>
      </w:pPr>
      <w:r w:rsidRPr="00074436">
        <w:rPr>
          <w:b/>
          <w:u w:val="single"/>
        </w:rPr>
        <w:lastRenderedPageBreak/>
        <w:t>SiClaPiB</w:t>
      </w:r>
    </w:p>
    <w:p w:rsidR="0083413C" w:rsidRDefault="0083413C"/>
    <w:p w:rsidR="00B65352" w:rsidRPr="00074436" w:rsidRDefault="00B65352">
      <w:pPr>
        <w:rPr>
          <w:u w:val="single"/>
        </w:rPr>
      </w:pPr>
      <w:r w:rsidRPr="00074436">
        <w:rPr>
          <w:u w:val="single"/>
        </w:rPr>
        <w:t xml:space="preserve">Fragen:  </w:t>
      </w:r>
    </w:p>
    <w:p w:rsidR="00B65352" w:rsidRDefault="00B65352">
      <w:r>
        <w:t>Soll die Geradengleichung vom Spieler eingegeben werden, oder vom Prg. zum Lerneffekt ausgegeben, auf Basis der eingezeichneten Linie?</w:t>
      </w:r>
    </w:p>
    <w:p w:rsidR="0007159E" w:rsidRDefault="00074436">
      <w:r>
        <w:t xml:space="preserve">- </w:t>
      </w:r>
      <w:r w:rsidR="0020344D">
        <w:t>Beides, Erfolg ist je näher Gleichhung and gezeichneter Linie</w:t>
      </w:r>
    </w:p>
    <w:p w:rsidR="00B65352" w:rsidRDefault="00074436">
      <w:r>
        <w:t xml:space="preserve">- </w:t>
      </w:r>
      <w:r w:rsidR="0020344D">
        <w:t>evtl. unvollständige / kein</w:t>
      </w:r>
      <w:bookmarkStart w:id="1" w:name="_GoBack"/>
      <w:bookmarkEnd w:id="1"/>
      <w:r w:rsidR="0020344D">
        <w:t xml:space="preserve">e Treffer </w:t>
      </w:r>
    </w:p>
    <w:p w:rsidR="004D2567" w:rsidRDefault="00074436">
      <w:r>
        <w:t xml:space="preserve">- </w:t>
      </w:r>
      <w:r w:rsidR="004D2567">
        <w:t>Formel: Nur Werte eingeben, nicht Formel selber</w:t>
      </w:r>
    </w:p>
    <w:p w:rsidR="0020344D" w:rsidRDefault="0020344D"/>
    <w:p w:rsidR="00074436" w:rsidRDefault="00B65352">
      <w:r w:rsidRPr="00074436">
        <w:rPr>
          <w:u w:val="single"/>
        </w:rPr>
        <w:t>Welche Richtungen Möglich</w:t>
      </w:r>
      <w:r w:rsidR="00074436" w:rsidRPr="00074436">
        <w:rPr>
          <w:u w:val="single"/>
        </w:rPr>
        <w:t>?</w:t>
      </w:r>
      <w:r>
        <w:t xml:space="preserve"> </w:t>
      </w:r>
      <w:r w:rsidR="00074436">
        <w:t>W</w:t>
      </w:r>
      <w:r>
        <w:t>enn nicht nur 8, wie "angekratzt" muss ein Feld sein?</w:t>
      </w:r>
      <w:r w:rsidR="0007159E">
        <w:t xml:space="preserve"> </w:t>
      </w:r>
    </w:p>
    <w:p w:rsidR="00B65352" w:rsidRDefault="00074436">
      <w:r>
        <w:t xml:space="preserve">- </w:t>
      </w:r>
      <w:r w:rsidR="0007159E">
        <w:t xml:space="preserve">Schiff ist eine Linie </w:t>
      </w:r>
    </w:p>
    <w:p w:rsidR="00B65352" w:rsidRDefault="00074436">
      <w:r>
        <w:t xml:space="preserve">- </w:t>
      </w:r>
      <w:r w:rsidR="0020344D">
        <w:t>Schuss immer komplettes Spielfeld.</w:t>
      </w:r>
    </w:p>
    <w:p w:rsidR="0020344D" w:rsidRDefault="0020344D"/>
    <w:p w:rsidR="00074436" w:rsidRPr="00074436" w:rsidRDefault="00B65352">
      <w:pPr>
        <w:rPr>
          <w:u w:val="single"/>
        </w:rPr>
      </w:pPr>
      <w:r w:rsidRPr="00074436">
        <w:rPr>
          <w:u w:val="single"/>
        </w:rPr>
        <w:t>Zählen Doppeltreffer auf ein Feld?</w:t>
      </w:r>
      <w:r w:rsidR="0007159E" w:rsidRPr="00074436">
        <w:rPr>
          <w:u w:val="single"/>
        </w:rPr>
        <w:t xml:space="preserve"> </w:t>
      </w:r>
    </w:p>
    <w:p w:rsidR="00B65352" w:rsidRDefault="00074436">
      <w:r>
        <w:t>- m</w:t>
      </w:r>
      <w:r w:rsidR="0007159E">
        <w:t>indestens 1 Kästchen entfernt</w:t>
      </w:r>
      <w:r>
        <w:t xml:space="preserve"> voneinander</w:t>
      </w:r>
    </w:p>
    <w:p w:rsidR="00B65352" w:rsidRDefault="00B65352"/>
    <w:p w:rsidR="00074436" w:rsidRPr="00074436" w:rsidRDefault="00B65352">
      <w:pPr>
        <w:rPr>
          <w:u w:val="single"/>
        </w:rPr>
      </w:pPr>
      <w:r w:rsidRPr="00074436">
        <w:rPr>
          <w:u w:val="single"/>
        </w:rPr>
        <w:t>Dimensionen?</w:t>
      </w:r>
      <w:r w:rsidR="0007159E" w:rsidRPr="00074436">
        <w:rPr>
          <w:u w:val="single"/>
        </w:rPr>
        <w:t xml:space="preserve">  </w:t>
      </w:r>
    </w:p>
    <w:p w:rsidR="00B65352" w:rsidRDefault="00074436">
      <w:r>
        <w:t xml:space="preserve">- </w:t>
      </w:r>
      <w:r w:rsidR="0007159E">
        <w:t>eine Nachkommastelle</w:t>
      </w:r>
    </w:p>
    <w:p w:rsidR="00074436" w:rsidRDefault="00074436">
      <w:r>
        <w:t>- Größe frei Wählbar</w:t>
      </w:r>
    </w:p>
    <w:p w:rsidR="00B65352" w:rsidRDefault="00B65352"/>
    <w:p w:rsidR="00074436" w:rsidRPr="00074436" w:rsidRDefault="00B65352">
      <w:pPr>
        <w:rPr>
          <w:u w:val="single"/>
        </w:rPr>
      </w:pPr>
      <w:r w:rsidRPr="00074436">
        <w:rPr>
          <w:u w:val="single"/>
        </w:rPr>
        <w:t>Zeitraum?</w:t>
      </w:r>
      <w:r w:rsidR="0020344D" w:rsidRPr="00074436">
        <w:rPr>
          <w:u w:val="single"/>
        </w:rPr>
        <w:t xml:space="preserve"> </w:t>
      </w:r>
    </w:p>
    <w:p w:rsidR="00B65352" w:rsidRDefault="00074436">
      <w:r>
        <w:t xml:space="preserve">- </w:t>
      </w:r>
      <w:r w:rsidR="0020344D">
        <w:t>3 Iterationen</w:t>
      </w:r>
      <w:r>
        <w:t xml:space="preserve"> (Siehe Zeitplan)</w:t>
      </w:r>
    </w:p>
    <w:p w:rsidR="00B65352" w:rsidRDefault="00B65352"/>
    <w:p w:rsidR="00074436" w:rsidRPr="00074436" w:rsidRDefault="00074436">
      <w:pPr>
        <w:rPr>
          <w:u w:val="single"/>
        </w:rPr>
      </w:pPr>
      <w:r w:rsidRPr="00074436">
        <w:rPr>
          <w:u w:val="single"/>
        </w:rPr>
        <w:t>Client-Server-Verteilung?</w:t>
      </w:r>
    </w:p>
    <w:p w:rsidR="00074436" w:rsidRDefault="00074436">
      <w:r>
        <w:t xml:space="preserve">- </w:t>
      </w:r>
      <w:r w:rsidR="0020344D">
        <w:t>Server</w:t>
      </w:r>
      <w:r>
        <w:t xml:space="preserve"> (Lehrer) </w:t>
      </w:r>
      <w:r w:rsidR="0020344D">
        <w:t>vermittelt nur Daten</w:t>
      </w:r>
    </w:p>
    <w:p w:rsidR="0020344D" w:rsidRDefault="00074436">
      <w:r>
        <w:t xml:space="preserve">- </w:t>
      </w:r>
      <w:r w:rsidR="0020344D">
        <w:t xml:space="preserve">Optional einstellbar zuerst </w:t>
      </w:r>
      <w:r>
        <w:t>G</w:t>
      </w:r>
      <w:r w:rsidR="0020344D">
        <w:t xml:space="preserve">rafik oder </w:t>
      </w:r>
      <w:r>
        <w:t>G</w:t>
      </w:r>
      <w:r w:rsidR="0020344D">
        <w:t>leichung</w:t>
      </w:r>
      <w:r>
        <w:t xml:space="preserve"> eingeben (als Schwierigkeitslevel)</w:t>
      </w:r>
    </w:p>
    <w:p w:rsidR="0020344D" w:rsidRDefault="00074436">
      <w:r>
        <w:t>- C</w:t>
      </w:r>
      <w:r w:rsidR="0020344D">
        <w:t>lients rechnen</w:t>
      </w:r>
    </w:p>
    <w:p w:rsidR="0020344D" w:rsidRDefault="0020344D"/>
    <w:p w:rsidR="00074436" w:rsidRPr="00074436" w:rsidRDefault="00074436">
      <w:pPr>
        <w:rPr>
          <w:u w:val="single"/>
        </w:rPr>
      </w:pPr>
      <w:r w:rsidRPr="00074436">
        <w:rPr>
          <w:u w:val="single"/>
        </w:rPr>
        <w:t>Sonstiges:</w:t>
      </w:r>
    </w:p>
    <w:p w:rsidR="00B65352" w:rsidRDefault="00B65352">
      <w:r>
        <w:t>- GIT</w:t>
      </w:r>
    </w:p>
    <w:p w:rsidR="00B65352" w:rsidRDefault="00B65352">
      <w:r>
        <w:t>- Trello</w:t>
      </w:r>
    </w:p>
    <w:p w:rsidR="00AD0C5A" w:rsidRDefault="00A204D0">
      <w:r>
        <w:t>- JavaDocs</w:t>
      </w:r>
      <w:r w:rsidR="0007622E">
        <w:t xml:space="preserve"> Kommentare wer/was</w:t>
      </w:r>
    </w:p>
    <w:p w:rsidR="00A204D0" w:rsidRDefault="0007622E">
      <w:r>
        <w:t>- Klassendiagramm UML2.0</w:t>
      </w:r>
    </w:p>
    <w:p w:rsidR="00A204D0" w:rsidRDefault="00A204D0">
      <w:r>
        <w:t xml:space="preserve">- </w:t>
      </w:r>
      <w:r w:rsidR="00161662">
        <w:t>Z</w:t>
      </w:r>
      <w:r>
        <w:t>eiterfassung wer woran wieviel Zeit (im U/ außerhalb) welche woche</w:t>
      </w:r>
    </w:p>
    <w:p w:rsidR="00A204D0" w:rsidRDefault="00A204D0"/>
    <w:p w:rsidR="0007622E" w:rsidRDefault="0007622E"/>
    <w:p w:rsidR="0007622E" w:rsidRDefault="0007622E"/>
    <w:p w:rsidR="00A204D0" w:rsidRDefault="00A204D0"/>
    <w:p w:rsidR="00A204D0" w:rsidRDefault="00A204D0"/>
    <w:p w:rsidR="00A204D0" w:rsidRDefault="00A204D0"/>
    <w:sectPr w:rsidR="00A204D0" w:rsidSect="00F3167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70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0A5" w:rsidRDefault="008E30A5">
      <w:r>
        <w:separator/>
      </w:r>
    </w:p>
  </w:endnote>
  <w:endnote w:type="continuationSeparator" w:id="0">
    <w:p w:rsidR="008E30A5" w:rsidRDefault="008E3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154D" w:rsidRDefault="005C154D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B55" w:rsidRPr="000C012D" w:rsidRDefault="00DA5B55" w:rsidP="004B4C38">
    <w:pPr>
      <w:pStyle w:val="BlindFuss"/>
      <w:pBdr>
        <w:top w:val="none" w:sz="0" w:space="0" w:color="auto"/>
      </w:pBdr>
    </w:pPr>
    <w:r>
      <w:fldChar w:fldCharType="begin"/>
    </w:r>
    <w:r>
      <w:instrText xml:space="preserve"> </w:instrText>
    </w:r>
    <w:r w:rsidR="007D45E9">
      <w:instrText>FILENAME</w:instrText>
    </w:r>
    <w:r>
      <w:instrText xml:space="preserve"> </w:instrText>
    </w:r>
    <w:r>
      <w:fldChar w:fldCharType="separate"/>
    </w:r>
    <w:r w:rsidR="00FE2801">
      <w:rPr>
        <w:noProof/>
      </w:rPr>
      <w:t>M11 Schiffe versenken mit Geraden.docx</w:t>
    </w:r>
    <w:r>
      <w:fldChar w:fldCharType="end"/>
    </w:r>
    <w:r>
      <w:t xml:space="preserve"> • </w:t>
    </w:r>
    <w:r>
      <w:fldChar w:fldCharType="begin"/>
    </w:r>
    <w:r>
      <w:instrText xml:space="preserve"> </w:instrText>
    </w:r>
    <w:r w:rsidR="007D45E9">
      <w:instrText>DATE</w:instrText>
    </w:r>
    <w:r>
      <w:instrText xml:space="preserve"> \@ "</w:instrText>
    </w:r>
    <w:r w:rsidR="007D45E9">
      <w:instrText>dd.MM.yyyy</w:instrText>
    </w:r>
    <w:r>
      <w:instrText xml:space="preserve">" </w:instrText>
    </w:r>
    <w:r>
      <w:fldChar w:fldCharType="separate"/>
    </w:r>
    <w:r w:rsidR="004D2567">
      <w:rPr>
        <w:noProof/>
      </w:rPr>
      <w:t>04.05.2017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154D" w:rsidRDefault="005C154D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0A5" w:rsidRDefault="008E30A5">
      <w:r>
        <w:separator/>
      </w:r>
    </w:p>
  </w:footnote>
  <w:footnote w:type="continuationSeparator" w:id="0">
    <w:p w:rsidR="008E30A5" w:rsidRDefault="008E30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154D" w:rsidRDefault="005C154D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B55" w:rsidRDefault="00DA5B55" w:rsidP="0020268B">
    <w:pPr>
      <w:pStyle w:val="Kopfzeile"/>
    </w:pPr>
    <w:r>
      <w:rPr>
        <w:rFonts w:cs="Arial"/>
        <w:szCs w:val="18"/>
      </w:rPr>
      <w:t xml:space="preserve">Lineare Funktionen </w:t>
    </w:r>
    <w:r w:rsidRPr="00262EA4">
      <w:rPr>
        <w:rFonts w:cs="Arial"/>
        <w:szCs w:val="18"/>
      </w:rPr>
      <w:t xml:space="preserve">• </w:t>
    </w:r>
    <w:r>
      <w:rPr>
        <w:rFonts w:cs="Arial"/>
        <w:szCs w:val="18"/>
      </w:rPr>
      <w:t>Spielvorlage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154D" w:rsidRDefault="005C154D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1D247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291930"/>
    <w:multiLevelType w:val="hybridMultilevel"/>
    <w:tmpl w:val="F80200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8C720C"/>
    <w:multiLevelType w:val="hybridMultilevel"/>
    <w:tmpl w:val="2DF8E5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997913"/>
    <w:multiLevelType w:val="hybridMultilevel"/>
    <w:tmpl w:val="3A88E908"/>
    <w:lvl w:ilvl="0" w:tplc="00727E5E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F5779D"/>
    <w:multiLevelType w:val="hybridMultilevel"/>
    <w:tmpl w:val="0464D10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2E01" w:allStyles="1" w:customStyles="0" w:latentStyles="0" w:stylesInUse="0" w:headingStyles="0" w:numberingStyles="0" w:tableStyles="0" w:directFormattingOnRuns="0" w:directFormattingOnParagraphs="1" w:directFormattingOnNumbering="1" w:directFormattingOnTables="1" w:clearFormatting="0" w:top3HeadingStyles="1" w:visibleStyles="0" w:alternateStyleNames="0"/>
  <w:stylePaneSortMethod w:val="0000"/>
  <w:defaultTabStop w:val="708"/>
  <w:hyphenationZone w:val="425"/>
  <w:characterSpacingControl w:val="doNotCompress"/>
  <w:hdrShapeDefaults>
    <o:shapedefaults v:ext="edit" spidmax="133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68B"/>
    <w:rsid w:val="000318ED"/>
    <w:rsid w:val="0007159E"/>
    <w:rsid w:val="00074436"/>
    <w:rsid w:val="0007622E"/>
    <w:rsid w:val="000806EB"/>
    <w:rsid w:val="00087935"/>
    <w:rsid w:val="00092267"/>
    <w:rsid w:val="000A5F15"/>
    <w:rsid w:val="000C6402"/>
    <w:rsid w:val="000C76D6"/>
    <w:rsid w:val="000E0579"/>
    <w:rsid w:val="00125B11"/>
    <w:rsid w:val="00131294"/>
    <w:rsid w:val="00161662"/>
    <w:rsid w:val="0016297A"/>
    <w:rsid w:val="0020268B"/>
    <w:rsid w:val="0020344D"/>
    <w:rsid w:val="0022603B"/>
    <w:rsid w:val="00300CED"/>
    <w:rsid w:val="00390B04"/>
    <w:rsid w:val="003F271E"/>
    <w:rsid w:val="004621EA"/>
    <w:rsid w:val="00464D18"/>
    <w:rsid w:val="004B4C38"/>
    <w:rsid w:val="004C51FD"/>
    <w:rsid w:val="004D2567"/>
    <w:rsid w:val="004F4E68"/>
    <w:rsid w:val="00505DE4"/>
    <w:rsid w:val="00513F90"/>
    <w:rsid w:val="005C154D"/>
    <w:rsid w:val="005C5E42"/>
    <w:rsid w:val="00624BFF"/>
    <w:rsid w:val="00650925"/>
    <w:rsid w:val="006963E9"/>
    <w:rsid w:val="006A0716"/>
    <w:rsid w:val="006E333D"/>
    <w:rsid w:val="006F0D65"/>
    <w:rsid w:val="00761FF2"/>
    <w:rsid w:val="007914C9"/>
    <w:rsid w:val="00797122"/>
    <w:rsid w:val="007C3342"/>
    <w:rsid w:val="007D45E9"/>
    <w:rsid w:val="007E1945"/>
    <w:rsid w:val="0083413C"/>
    <w:rsid w:val="0084412B"/>
    <w:rsid w:val="00873B43"/>
    <w:rsid w:val="008767D5"/>
    <w:rsid w:val="008B5206"/>
    <w:rsid w:val="008E30A5"/>
    <w:rsid w:val="00903FC2"/>
    <w:rsid w:val="009205DE"/>
    <w:rsid w:val="00973830"/>
    <w:rsid w:val="00992AB0"/>
    <w:rsid w:val="009A63B8"/>
    <w:rsid w:val="009B36C2"/>
    <w:rsid w:val="009D7CDD"/>
    <w:rsid w:val="009E7ABF"/>
    <w:rsid w:val="00A16988"/>
    <w:rsid w:val="00A204D0"/>
    <w:rsid w:val="00A24E05"/>
    <w:rsid w:val="00A43E11"/>
    <w:rsid w:val="00A80674"/>
    <w:rsid w:val="00A96EEA"/>
    <w:rsid w:val="00AB022D"/>
    <w:rsid w:val="00AD0C5A"/>
    <w:rsid w:val="00B12FD3"/>
    <w:rsid w:val="00B45DE8"/>
    <w:rsid w:val="00B65352"/>
    <w:rsid w:val="00B93F6D"/>
    <w:rsid w:val="00BD280A"/>
    <w:rsid w:val="00C442EB"/>
    <w:rsid w:val="00C608C0"/>
    <w:rsid w:val="00DA5B55"/>
    <w:rsid w:val="00DD077B"/>
    <w:rsid w:val="00E010F8"/>
    <w:rsid w:val="00E33137"/>
    <w:rsid w:val="00F242C7"/>
    <w:rsid w:val="00F31671"/>
    <w:rsid w:val="00F83B91"/>
    <w:rsid w:val="00FE1AB7"/>
    <w:rsid w:val="00FE205E"/>
    <w:rsid w:val="00FE24B9"/>
    <w:rsid w:val="00FE2801"/>
    <w:rsid w:val="00FE5E10"/>
    <w:rsid w:val="00FF1C8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331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semiHidden="1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Standard">
    <w:name w:val="Normal"/>
    <w:qFormat/>
    <w:rsid w:val="00103FE0"/>
    <w:rPr>
      <w:rFonts w:ascii="Verdana" w:hAnsi="Verdana"/>
      <w:sz w:val="24"/>
      <w:szCs w:val="24"/>
    </w:rPr>
  </w:style>
  <w:style w:type="paragraph" w:styleId="berschrift1">
    <w:name w:val="heading 1"/>
    <w:basedOn w:val="Standard"/>
    <w:next w:val="Standard"/>
    <w:qFormat/>
    <w:rsid w:val="00841BE6"/>
    <w:pPr>
      <w:keepNext/>
      <w:spacing w:before="120" w:after="48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1F15DB"/>
    <w:pPr>
      <w:keepNext/>
      <w:spacing w:before="240" w:after="240"/>
      <w:outlineLvl w:val="1"/>
    </w:pPr>
    <w:rPr>
      <w:rFonts w:cs="Arial"/>
      <w:b/>
      <w:bCs/>
      <w:iCs/>
    </w:rPr>
  </w:style>
  <w:style w:type="paragraph" w:styleId="berschrift3">
    <w:name w:val="heading 3"/>
    <w:basedOn w:val="Standard"/>
    <w:next w:val="Standard"/>
    <w:qFormat/>
    <w:rsid w:val="00FD023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103FE0"/>
    <w:pPr>
      <w:pBdr>
        <w:bottom w:val="single" w:sz="4" w:space="1" w:color="auto"/>
      </w:pBdr>
      <w:tabs>
        <w:tab w:val="center" w:pos="4536"/>
        <w:tab w:val="right" w:pos="9072"/>
      </w:tabs>
    </w:pPr>
    <w:rPr>
      <w:sz w:val="18"/>
    </w:rPr>
  </w:style>
  <w:style w:type="paragraph" w:styleId="Fuzeile">
    <w:name w:val="footer"/>
    <w:basedOn w:val="Standard"/>
    <w:rsid w:val="00103FE0"/>
    <w:pPr>
      <w:pBdr>
        <w:top w:val="single" w:sz="4" w:space="1" w:color="auto"/>
      </w:pBdr>
      <w:tabs>
        <w:tab w:val="center" w:pos="4536"/>
        <w:tab w:val="right" w:pos="9072"/>
      </w:tabs>
    </w:pPr>
    <w:rPr>
      <w:sz w:val="18"/>
    </w:rPr>
  </w:style>
  <w:style w:type="paragraph" w:customStyle="1" w:styleId="Aufgabentitel">
    <w:name w:val="Aufgabentitel"/>
    <w:basedOn w:val="Standard"/>
    <w:link w:val="AufgabentitelZchn"/>
    <w:rsid w:val="000C012D"/>
    <w:pPr>
      <w:spacing w:after="480"/>
    </w:pPr>
    <w:rPr>
      <w:rFonts w:cs="Arial"/>
      <w:b/>
      <w:bCs/>
      <w:sz w:val="28"/>
      <w:szCs w:val="28"/>
    </w:rPr>
  </w:style>
  <w:style w:type="paragraph" w:customStyle="1" w:styleId="Aufgabentext">
    <w:name w:val="Aufgabentext"/>
    <w:basedOn w:val="Aufgabentitel"/>
    <w:rsid w:val="001F15DB"/>
    <w:rPr>
      <w:b w:val="0"/>
      <w:sz w:val="22"/>
      <w:szCs w:val="22"/>
    </w:rPr>
  </w:style>
  <w:style w:type="paragraph" w:customStyle="1" w:styleId="Sinnpunkt">
    <w:name w:val="Sinnpunkt"/>
    <w:basedOn w:val="Aufgabentext"/>
    <w:rsid w:val="0056477F"/>
    <w:pPr>
      <w:ind w:left="720" w:hanging="720"/>
    </w:pPr>
  </w:style>
  <w:style w:type="paragraph" w:customStyle="1" w:styleId="Bild">
    <w:name w:val="Bild"/>
    <w:basedOn w:val="Aufgabentitel"/>
    <w:link w:val="BildZchnZchn"/>
    <w:rsid w:val="0056477F"/>
    <w:pPr>
      <w:spacing w:before="480" w:after="720"/>
    </w:pPr>
  </w:style>
  <w:style w:type="character" w:customStyle="1" w:styleId="AufgabentitelZchn">
    <w:name w:val="Aufgabentitel Zchn"/>
    <w:link w:val="Aufgabentitel"/>
    <w:rsid w:val="000C012D"/>
    <w:rPr>
      <w:rFonts w:ascii="Verdana" w:hAnsi="Verdana" w:cs="Arial"/>
      <w:b/>
      <w:bCs/>
      <w:sz w:val="28"/>
      <w:szCs w:val="28"/>
      <w:lang w:val="de-DE" w:eastAsia="de-DE" w:bidi="ar-SA"/>
    </w:rPr>
  </w:style>
  <w:style w:type="character" w:customStyle="1" w:styleId="BildZchnZchn">
    <w:name w:val="Bild Zchn Zchn"/>
    <w:basedOn w:val="AufgabentitelZchn"/>
    <w:link w:val="Bild"/>
    <w:rsid w:val="0056477F"/>
    <w:rPr>
      <w:rFonts w:ascii="Verdana" w:hAnsi="Verdana" w:cs="Arial"/>
      <w:b/>
      <w:bCs/>
      <w:sz w:val="28"/>
      <w:szCs w:val="28"/>
      <w:lang w:val="de-DE" w:eastAsia="de-DE" w:bidi="ar-SA"/>
    </w:rPr>
  </w:style>
  <w:style w:type="paragraph" w:customStyle="1" w:styleId="BlindFuss">
    <w:name w:val="Blind_Fuss"/>
    <w:basedOn w:val="Fuzeile"/>
    <w:rsid w:val="000C012D"/>
    <w:rPr>
      <w:vanish/>
      <w:szCs w:val="18"/>
    </w:rPr>
  </w:style>
  <w:style w:type="paragraph" w:styleId="Untertitel">
    <w:name w:val="Subtitle"/>
    <w:basedOn w:val="Standard"/>
    <w:qFormat/>
    <w:rsid w:val="00103FE0"/>
    <w:pPr>
      <w:spacing w:after="240"/>
      <w:outlineLvl w:val="1"/>
    </w:pPr>
    <w:rPr>
      <w:rFonts w:cs="Arial"/>
      <w:b/>
    </w:rPr>
  </w:style>
  <w:style w:type="paragraph" w:customStyle="1" w:styleId="MittleresRaster1-Akzent21">
    <w:name w:val="Mittleres Raster 1 - Akzent 21"/>
    <w:basedOn w:val="Standard"/>
    <w:uiPriority w:val="34"/>
    <w:qFormat/>
    <w:rsid w:val="000E0579"/>
    <w:pPr>
      <w:ind w:left="720"/>
      <w:contextualSpacing/>
    </w:pPr>
    <w:rPr>
      <w:rFonts w:ascii="Calibri" w:eastAsia="Calibri" w:hAnsi="Calibri"/>
      <w:szCs w:val="22"/>
      <w:lang w:eastAsia="en-US"/>
    </w:rPr>
  </w:style>
  <w:style w:type="paragraph" w:styleId="Sprechblasentext">
    <w:name w:val="Balloon Text"/>
    <w:basedOn w:val="Standard"/>
    <w:link w:val="SprechblasentextZchn"/>
    <w:rsid w:val="00300CED"/>
    <w:rPr>
      <w:rFonts w:ascii="Tahoma" w:hAnsi="Tahoma"/>
      <w:sz w:val="16"/>
      <w:szCs w:val="16"/>
      <w:lang w:val="x-none" w:eastAsia="x-none"/>
    </w:rPr>
  </w:style>
  <w:style w:type="character" w:customStyle="1" w:styleId="SprechblasentextZchn">
    <w:name w:val="Sprechblasentext Zchn"/>
    <w:link w:val="Sprechblasentext"/>
    <w:rsid w:val="00300CED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72"/>
    <w:qFormat/>
    <w:rsid w:val="00A43E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semiHidden="1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Standard">
    <w:name w:val="Normal"/>
    <w:qFormat/>
    <w:rsid w:val="00103FE0"/>
    <w:rPr>
      <w:rFonts w:ascii="Verdana" w:hAnsi="Verdana"/>
      <w:sz w:val="24"/>
      <w:szCs w:val="24"/>
    </w:rPr>
  </w:style>
  <w:style w:type="paragraph" w:styleId="berschrift1">
    <w:name w:val="heading 1"/>
    <w:basedOn w:val="Standard"/>
    <w:next w:val="Standard"/>
    <w:qFormat/>
    <w:rsid w:val="00841BE6"/>
    <w:pPr>
      <w:keepNext/>
      <w:spacing w:before="120" w:after="48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1F15DB"/>
    <w:pPr>
      <w:keepNext/>
      <w:spacing w:before="240" w:after="240"/>
      <w:outlineLvl w:val="1"/>
    </w:pPr>
    <w:rPr>
      <w:rFonts w:cs="Arial"/>
      <w:b/>
      <w:bCs/>
      <w:iCs/>
    </w:rPr>
  </w:style>
  <w:style w:type="paragraph" w:styleId="berschrift3">
    <w:name w:val="heading 3"/>
    <w:basedOn w:val="Standard"/>
    <w:next w:val="Standard"/>
    <w:qFormat/>
    <w:rsid w:val="00FD023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103FE0"/>
    <w:pPr>
      <w:pBdr>
        <w:bottom w:val="single" w:sz="4" w:space="1" w:color="auto"/>
      </w:pBdr>
      <w:tabs>
        <w:tab w:val="center" w:pos="4536"/>
        <w:tab w:val="right" w:pos="9072"/>
      </w:tabs>
    </w:pPr>
    <w:rPr>
      <w:sz w:val="18"/>
    </w:rPr>
  </w:style>
  <w:style w:type="paragraph" w:styleId="Fuzeile">
    <w:name w:val="footer"/>
    <w:basedOn w:val="Standard"/>
    <w:rsid w:val="00103FE0"/>
    <w:pPr>
      <w:pBdr>
        <w:top w:val="single" w:sz="4" w:space="1" w:color="auto"/>
      </w:pBdr>
      <w:tabs>
        <w:tab w:val="center" w:pos="4536"/>
        <w:tab w:val="right" w:pos="9072"/>
      </w:tabs>
    </w:pPr>
    <w:rPr>
      <w:sz w:val="18"/>
    </w:rPr>
  </w:style>
  <w:style w:type="paragraph" w:customStyle="1" w:styleId="Aufgabentitel">
    <w:name w:val="Aufgabentitel"/>
    <w:basedOn w:val="Standard"/>
    <w:link w:val="AufgabentitelZchn"/>
    <w:rsid w:val="000C012D"/>
    <w:pPr>
      <w:spacing w:after="480"/>
    </w:pPr>
    <w:rPr>
      <w:rFonts w:cs="Arial"/>
      <w:b/>
      <w:bCs/>
      <w:sz w:val="28"/>
      <w:szCs w:val="28"/>
    </w:rPr>
  </w:style>
  <w:style w:type="paragraph" w:customStyle="1" w:styleId="Aufgabentext">
    <w:name w:val="Aufgabentext"/>
    <w:basedOn w:val="Aufgabentitel"/>
    <w:rsid w:val="001F15DB"/>
    <w:rPr>
      <w:b w:val="0"/>
      <w:sz w:val="22"/>
      <w:szCs w:val="22"/>
    </w:rPr>
  </w:style>
  <w:style w:type="paragraph" w:customStyle="1" w:styleId="Sinnpunkt">
    <w:name w:val="Sinnpunkt"/>
    <w:basedOn w:val="Aufgabentext"/>
    <w:rsid w:val="0056477F"/>
    <w:pPr>
      <w:ind w:left="720" w:hanging="720"/>
    </w:pPr>
  </w:style>
  <w:style w:type="paragraph" w:customStyle="1" w:styleId="Bild">
    <w:name w:val="Bild"/>
    <w:basedOn w:val="Aufgabentitel"/>
    <w:link w:val="BildZchnZchn"/>
    <w:rsid w:val="0056477F"/>
    <w:pPr>
      <w:spacing w:before="480" w:after="720"/>
    </w:pPr>
  </w:style>
  <w:style w:type="character" w:customStyle="1" w:styleId="AufgabentitelZchn">
    <w:name w:val="Aufgabentitel Zchn"/>
    <w:link w:val="Aufgabentitel"/>
    <w:rsid w:val="000C012D"/>
    <w:rPr>
      <w:rFonts w:ascii="Verdana" w:hAnsi="Verdana" w:cs="Arial"/>
      <w:b/>
      <w:bCs/>
      <w:sz w:val="28"/>
      <w:szCs w:val="28"/>
      <w:lang w:val="de-DE" w:eastAsia="de-DE" w:bidi="ar-SA"/>
    </w:rPr>
  </w:style>
  <w:style w:type="character" w:customStyle="1" w:styleId="BildZchnZchn">
    <w:name w:val="Bild Zchn Zchn"/>
    <w:basedOn w:val="AufgabentitelZchn"/>
    <w:link w:val="Bild"/>
    <w:rsid w:val="0056477F"/>
    <w:rPr>
      <w:rFonts w:ascii="Verdana" w:hAnsi="Verdana" w:cs="Arial"/>
      <w:b/>
      <w:bCs/>
      <w:sz w:val="28"/>
      <w:szCs w:val="28"/>
      <w:lang w:val="de-DE" w:eastAsia="de-DE" w:bidi="ar-SA"/>
    </w:rPr>
  </w:style>
  <w:style w:type="paragraph" w:customStyle="1" w:styleId="BlindFuss">
    <w:name w:val="Blind_Fuss"/>
    <w:basedOn w:val="Fuzeile"/>
    <w:rsid w:val="000C012D"/>
    <w:rPr>
      <w:vanish/>
      <w:szCs w:val="18"/>
    </w:rPr>
  </w:style>
  <w:style w:type="paragraph" w:styleId="Untertitel">
    <w:name w:val="Subtitle"/>
    <w:basedOn w:val="Standard"/>
    <w:qFormat/>
    <w:rsid w:val="00103FE0"/>
    <w:pPr>
      <w:spacing w:after="240"/>
      <w:outlineLvl w:val="1"/>
    </w:pPr>
    <w:rPr>
      <w:rFonts w:cs="Arial"/>
      <w:b/>
    </w:rPr>
  </w:style>
  <w:style w:type="paragraph" w:customStyle="1" w:styleId="MittleresRaster1-Akzent21">
    <w:name w:val="Mittleres Raster 1 - Akzent 21"/>
    <w:basedOn w:val="Standard"/>
    <w:uiPriority w:val="34"/>
    <w:qFormat/>
    <w:rsid w:val="000E0579"/>
    <w:pPr>
      <w:ind w:left="720"/>
      <w:contextualSpacing/>
    </w:pPr>
    <w:rPr>
      <w:rFonts w:ascii="Calibri" w:eastAsia="Calibri" w:hAnsi="Calibri"/>
      <w:szCs w:val="22"/>
      <w:lang w:eastAsia="en-US"/>
    </w:rPr>
  </w:style>
  <w:style w:type="paragraph" w:styleId="Sprechblasentext">
    <w:name w:val="Balloon Text"/>
    <w:basedOn w:val="Standard"/>
    <w:link w:val="SprechblasentextZchn"/>
    <w:rsid w:val="00300CED"/>
    <w:rPr>
      <w:rFonts w:ascii="Tahoma" w:hAnsi="Tahoma"/>
      <w:sz w:val="16"/>
      <w:szCs w:val="16"/>
      <w:lang w:val="x-none" w:eastAsia="x-none"/>
    </w:rPr>
  </w:style>
  <w:style w:type="character" w:customStyle="1" w:styleId="SprechblasentextZchn">
    <w:name w:val="Sprechblasentext Zchn"/>
    <w:link w:val="Sprechblasentext"/>
    <w:rsid w:val="00300CED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72"/>
    <w:qFormat/>
    <w:rsid w:val="00A43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06635-D24E-4F03-A3CE-B211307CF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53A074AD.dotm</Template>
  <TotalTime>0</TotalTime>
  <Pages>3</Pages>
  <Words>462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Darstellung von Geraden</vt:lpstr>
    </vt:vector>
  </TitlesOfParts>
  <Company>MWS</Company>
  <LinksUpToDate>false</LinksUpToDate>
  <CharactersWithSpaces>3347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Darstellung von Geraden</dc:title>
  <dc:creator>A</dc:creator>
  <cp:lastModifiedBy>pineda_mar</cp:lastModifiedBy>
  <cp:revision>14</cp:revision>
  <cp:lastPrinted>2016-12-19T15:31:00Z</cp:lastPrinted>
  <dcterms:created xsi:type="dcterms:W3CDTF">2016-12-15T12:13:00Z</dcterms:created>
  <dcterms:modified xsi:type="dcterms:W3CDTF">2017-05-04T08:20:00Z</dcterms:modified>
</cp:coreProperties>
</file>